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D25B3" w14:textId="1E337CA0" w:rsidR="00F9444C" w:rsidRDefault="00AD6967">
      <w:pPr>
        <w:pStyle w:val="NoSpacing"/>
      </w:pPr>
      <w:r>
        <w:t>Katelynn Thompson</w:t>
      </w:r>
      <w:r>
        <w:tab/>
      </w:r>
      <w:r>
        <w:tab/>
      </w:r>
    </w:p>
    <w:p w14:paraId="581C006B" w14:textId="7B95DF7C" w:rsidR="00E614DD" w:rsidRDefault="00AD6967">
      <w:pPr>
        <w:pStyle w:val="NoSpacing"/>
      </w:pPr>
      <w:r>
        <w:t>Satish Penmatsa</w:t>
      </w:r>
    </w:p>
    <w:p w14:paraId="4548F225" w14:textId="50828DF8" w:rsidR="00E614DD" w:rsidRDefault="00AD6967">
      <w:pPr>
        <w:pStyle w:val="NoSpacing"/>
      </w:pPr>
      <w:r>
        <w:t>CS-340</w:t>
      </w:r>
    </w:p>
    <w:p w14:paraId="1A7E5727" w14:textId="2FC5CAC6" w:rsidR="00E614DD" w:rsidRDefault="00AD6967">
      <w:pPr>
        <w:pStyle w:val="NoSpacing"/>
      </w:pPr>
      <w:r>
        <w:t>3/3/24</w:t>
      </w:r>
    </w:p>
    <w:p w14:paraId="7BE2213F" w14:textId="42619D82" w:rsidR="00E614DD" w:rsidRDefault="00AD6967">
      <w:pPr>
        <w:pStyle w:val="Title"/>
      </w:pPr>
      <w:r>
        <w:t>README for Project Two</w:t>
      </w:r>
    </w:p>
    <w:p w14:paraId="1B1C36DA" w14:textId="00E2F66F" w:rsidR="00911BA3" w:rsidRPr="00911BA3" w:rsidRDefault="00911BA3" w:rsidP="00911BA3">
      <w:r w:rsidRPr="00911BA3">
        <w:rPr>
          <w:b/>
          <w:bCs/>
        </w:rPr>
        <w:t>Overview/Motivation</w:t>
      </w:r>
    </w:p>
    <w:p w14:paraId="2470F6FA" w14:textId="77777777" w:rsidR="00911BA3" w:rsidRPr="00911BA3" w:rsidRDefault="00911BA3" w:rsidP="00911BA3">
      <w:r w:rsidRPr="00911BA3">
        <w:t>The animal shelter project for Graziso Salvare is an interactive web application designed to assist in animal rescue operations by utilizing the Austin Animal Center Outcomes dataset. The dashboard enables users to filter data according to specific rescue operation types and visualize this data through interactive components such as maps, charts, and tables.</w:t>
      </w:r>
    </w:p>
    <w:p w14:paraId="00827C3C" w14:textId="77777777" w:rsidR="00911BA3" w:rsidRPr="00911BA3" w:rsidRDefault="00911BA3" w:rsidP="00911BA3">
      <w:pPr>
        <w:ind w:firstLine="0"/>
        <w:rPr>
          <w:b/>
          <w:bCs/>
        </w:rPr>
      </w:pPr>
      <w:r w:rsidRPr="00911BA3">
        <w:rPr>
          <w:b/>
          <w:bCs/>
        </w:rPr>
        <w:t>Required Functionality</w:t>
      </w:r>
    </w:p>
    <w:p w14:paraId="28E4BB8D" w14:textId="77777777" w:rsidR="00911BA3" w:rsidRPr="00911BA3" w:rsidRDefault="00911BA3" w:rsidP="00911BA3">
      <w:r w:rsidRPr="00911BA3">
        <w:t>The dashboard incorporates the following key functionalities:</w:t>
      </w:r>
    </w:p>
    <w:p w14:paraId="69FBDB13" w14:textId="77777777" w:rsidR="00911BA3" w:rsidRPr="00911BA3" w:rsidRDefault="00911BA3" w:rsidP="00911BA3">
      <w:pPr>
        <w:numPr>
          <w:ilvl w:val="0"/>
          <w:numId w:val="23"/>
        </w:numPr>
      </w:pPr>
      <w:r w:rsidRPr="00911BA3">
        <w:rPr>
          <w:b/>
          <w:bCs/>
        </w:rPr>
        <w:t>Interactive Filtering Options</w:t>
      </w:r>
      <w:r w:rsidRPr="00911BA3">
        <w:t>: Users can filter the dataset by rescue operation types:</w:t>
      </w:r>
    </w:p>
    <w:p w14:paraId="7E105ED9" w14:textId="77777777" w:rsidR="00911BA3" w:rsidRPr="00911BA3" w:rsidRDefault="00911BA3" w:rsidP="00911BA3">
      <w:pPr>
        <w:numPr>
          <w:ilvl w:val="1"/>
          <w:numId w:val="24"/>
        </w:numPr>
      </w:pPr>
      <w:r w:rsidRPr="00911BA3">
        <w:t>Water Rescue</w:t>
      </w:r>
    </w:p>
    <w:p w14:paraId="5513A56A" w14:textId="77777777" w:rsidR="00911BA3" w:rsidRPr="00911BA3" w:rsidRDefault="00911BA3" w:rsidP="00911BA3">
      <w:pPr>
        <w:numPr>
          <w:ilvl w:val="1"/>
          <w:numId w:val="25"/>
        </w:numPr>
      </w:pPr>
      <w:r w:rsidRPr="00911BA3">
        <w:t>Mountain/Wilderness Rescue</w:t>
      </w:r>
    </w:p>
    <w:p w14:paraId="6DBDB3A3" w14:textId="77777777" w:rsidR="00911BA3" w:rsidRPr="00911BA3" w:rsidRDefault="00911BA3" w:rsidP="00911BA3">
      <w:pPr>
        <w:numPr>
          <w:ilvl w:val="1"/>
          <w:numId w:val="26"/>
        </w:numPr>
      </w:pPr>
      <w:r w:rsidRPr="00911BA3">
        <w:t>Disaster Rescue and Individual Tracking</w:t>
      </w:r>
    </w:p>
    <w:p w14:paraId="21A17625" w14:textId="77777777" w:rsidR="00911BA3" w:rsidRPr="00911BA3" w:rsidRDefault="00911BA3" w:rsidP="00911BA3">
      <w:pPr>
        <w:numPr>
          <w:ilvl w:val="1"/>
          <w:numId w:val="27"/>
        </w:numPr>
      </w:pPr>
      <w:r w:rsidRPr="00911BA3">
        <w:t>Reset to display all data</w:t>
      </w:r>
    </w:p>
    <w:p w14:paraId="4A3E1BB8" w14:textId="77777777" w:rsidR="00911BA3" w:rsidRPr="00911BA3" w:rsidRDefault="00911BA3" w:rsidP="00911BA3">
      <w:pPr>
        <w:numPr>
          <w:ilvl w:val="0"/>
          <w:numId w:val="28"/>
        </w:numPr>
      </w:pPr>
      <w:r w:rsidRPr="00911BA3">
        <w:rPr>
          <w:b/>
          <w:bCs/>
        </w:rPr>
        <w:t>Data Table</w:t>
      </w:r>
      <w:r w:rsidRPr="00911BA3">
        <w:t>: Displays detailed animal information, dynamically updating based on the applied filters.</w:t>
      </w:r>
    </w:p>
    <w:p w14:paraId="4BBA371D" w14:textId="77777777" w:rsidR="00911BA3" w:rsidRPr="00911BA3" w:rsidRDefault="00911BA3" w:rsidP="00911BA3">
      <w:pPr>
        <w:numPr>
          <w:ilvl w:val="0"/>
          <w:numId w:val="28"/>
        </w:numPr>
      </w:pPr>
      <w:r w:rsidRPr="00911BA3">
        <w:rPr>
          <w:b/>
          <w:bCs/>
        </w:rPr>
        <w:t>Geolocation Chart</w:t>
      </w:r>
      <w:r w:rsidRPr="00911BA3">
        <w:t>: Visualizes the location of animal rescues on a map, aiding in the planning and analysis of rescue operations.</w:t>
      </w:r>
    </w:p>
    <w:p w14:paraId="41E12223" w14:textId="77777777" w:rsidR="00911BA3" w:rsidRDefault="00911BA3" w:rsidP="00911BA3">
      <w:pPr>
        <w:numPr>
          <w:ilvl w:val="0"/>
          <w:numId w:val="28"/>
        </w:numPr>
      </w:pPr>
      <w:r w:rsidRPr="00911BA3">
        <w:rPr>
          <w:b/>
          <w:bCs/>
        </w:rPr>
        <w:t>Bar Chart</w:t>
      </w:r>
      <w:r w:rsidRPr="00911BA3">
        <w:t>: A bar chart that provides additional insights into the data, such as the breed quantity of rescued animals, dynamically responding to applied filters.</w:t>
      </w:r>
    </w:p>
    <w:p w14:paraId="470117F4" w14:textId="77777777" w:rsidR="00911BA3" w:rsidRDefault="00911BA3" w:rsidP="00911BA3">
      <w:pPr>
        <w:ind w:left="360" w:firstLine="0"/>
      </w:pPr>
    </w:p>
    <w:p w14:paraId="4B2D8EA1" w14:textId="77777777" w:rsidR="00911BA3" w:rsidRPr="00911BA3" w:rsidRDefault="00911BA3" w:rsidP="00911BA3">
      <w:pPr>
        <w:ind w:left="360" w:firstLine="0"/>
      </w:pPr>
      <w:r w:rsidRPr="00911BA3">
        <w:rPr>
          <w:b/>
          <w:bCs/>
        </w:rPr>
        <w:t>Tools and Technologies</w:t>
      </w:r>
    </w:p>
    <w:p w14:paraId="2DC5A5E8" w14:textId="77777777" w:rsidR="00911BA3" w:rsidRPr="00911BA3" w:rsidRDefault="00911BA3" w:rsidP="00911BA3">
      <w:pPr>
        <w:ind w:left="360" w:firstLine="0"/>
      </w:pPr>
      <w:r w:rsidRPr="00911BA3">
        <w:rPr>
          <w:b/>
          <w:bCs/>
        </w:rPr>
        <w:t>MongoDB:</w:t>
      </w:r>
      <w:r w:rsidRPr="00911BA3">
        <w:t> I chose MongoDB, a NoSQL database, for its flexibility and scalability in handling unstructured data. Its document-oriented model is particularly well-suited for storing the varied data of animal rescue operations. Additionally, MongoDB's compatibility with Python through the Pymongo library simplifies data manipulation and retrieval, enabling efficient data processing for the dashboard. </w:t>
      </w:r>
    </w:p>
    <w:p w14:paraId="127A92F2" w14:textId="77777777" w:rsidR="00911BA3" w:rsidRDefault="00911BA3" w:rsidP="00911BA3">
      <w:pPr>
        <w:ind w:left="360" w:firstLine="0"/>
      </w:pPr>
      <w:r w:rsidRPr="00911BA3">
        <w:rPr>
          <w:b/>
          <w:bCs/>
        </w:rPr>
        <w:t>Dash Framework</w:t>
      </w:r>
      <w:r w:rsidRPr="00911BA3">
        <w:t>: Dash allows for developing highly interactive web applications purely in Python without needing direct use of HTML or JavaScript. Dash's components and callback system serve as the view and controller layers, respectively, managing user interactions and dynamic content rendering. I selected Dash for its ease of use in creating data-driven applications and its extensive support for interactive components, making it ideal for the Grazioso Salvare Dashboard.</w:t>
      </w:r>
    </w:p>
    <w:p w14:paraId="5DBBC9C1" w14:textId="77777777" w:rsidR="00911BA3" w:rsidRPr="00911BA3" w:rsidRDefault="00911BA3" w:rsidP="00911BA3">
      <w:pPr>
        <w:ind w:left="360" w:firstLine="0"/>
        <w:rPr>
          <w:b/>
          <w:bCs/>
        </w:rPr>
      </w:pPr>
      <w:r w:rsidRPr="00911BA3">
        <w:rPr>
          <w:b/>
          <w:bCs/>
        </w:rPr>
        <w:t>Project Reproduction Steps</w:t>
      </w:r>
    </w:p>
    <w:p w14:paraId="0ADB0A3D" w14:textId="3E6EC484" w:rsidR="00911BA3" w:rsidRDefault="00911BA3" w:rsidP="00911BA3">
      <w:pPr>
        <w:pStyle w:val="ListParagraph"/>
        <w:numPr>
          <w:ilvl w:val="2"/>
          <w:numId w:val="27"/>
        </w:numPr>
      </w:pPr>
      <w:r w:rsidRPr="00911BA3">
        <w:t>Setup MongoDB: Install MongoDB and import the Austin Animal Center Outcomes dataset into a collection.</w:t>
      </w:r>
    </w:p>
    <w:p w14:paraId="578EA7C9" w14:textId="695C8309" w:rsidR="00911BA3" w:rsidRDefault="00911BA3" w:rsidP="00911BA3">
      <w:pPr>
        <w:pStyle w:val="ListParagraph"/>
        <w:numPr>
          <w:ilvl w:val="2"/>
          <w:numId w:val="27"/>
        </w:numPr>
      </w:pPr>
      <w:r w:rsidRPr="00911BA3">
        <w:t>Install Dependencies: Use pip to install required Python libraries: dash, pandas, plotly,  and pymongo.</w:t>
      </w:r>
    </w:p>
    <w:p w14:paraId="18B0342D" w14:textId="721E5832" w:rsidR="00911BA3" w:rsidRDefault="00911BA3" w:rsidP="00911BA3">
      <w:pPr>
        <w:pStyle w:val="ListParagraph"/>
        <w:numPr>
          <w:ilvl w:val="2"/>
          <w:numId w:val="27"/>
        </w:numPr>
      </w:pPr>
      <w:r w:rsidRPr="00911BA3">
        <w:t>Run the Dashboard: Execute the Python script containing the dashboard code. Ensure MongoDB is running and accessible.</w:t>
      </w:r>
    </w:p>
    <w:p w14:paraId="2106B432" w14:textId="4F72D6D7" w:rsidR="00911BA3" w:rsidRDefault="00911BA3" w:rsidP="00911BA3">
      <w:pPr>
        <w:pStyle w:val="ListParagraph"/>
        <w:numPr>
          <w:ilvl w:val="2"/>
          <w:numId w:val="27"/>
        </w:numPr>
      </w:pPr>
      <w:r w:rsidRPr="00911BA3">
        <w:t>Access the Dashboard: Open a web browser and navigate to the URL provided by the script</w:t>
      </w:r>
      <w:r>
        <w:t xml:space="preserve">. </w:t>
      </w:r>
    </w:p>
    <w:p w14:paraId="18D4A558" w14:textId="4CCD6537" w:rsidR="00C15358" w:rsidRDefault="00C15358" w:rsidP="00C15358">
      <w:pPr>
        <w:rPr>
          <w:b/>
          <w:bCs/>
        </w:rPr>
      </w:pPr>
      <w:r w:rsidRPr="00C15358">
        <w:rPr>
          <w:b/>
          <w:bCs/>
        </w:rPr>
        <w:t>Challenge</w:t>
      </w:r>
      <w:r>
        <w:rPr>
          <w:b/>
          <w:bCs/>
        </w:rPr>
        <w:t>s</w:t>
      </w:r>
    </w:p>
    <w:p w14:paraId="603D04A4" w14:textId="06CED705" w:rsidR="00C15358" w:rsidRPr="00C15358" w:rsidRDefault="00C15358" w:rsidP="00C15358">
      <w:r w:rsidRPr="00C15358">
        <w:lastRenderedPageBreak/>
        <w:t>One of the major challenges I encountered during the development process was making sure that the filters, maps, and charts were working together seamlessly. To address this issue, I utilized the callback system in Dash to dynamically update the various components based on user input. With this approach, I was able to solve the problem and ensure that the filters were functioning properly with the maps and charts.</w:t>
      </w:r>
    </w:p>
    <w:p w14:paraId="519C85B1" w14:textId="77777777" w:rsidR="00911BA3" w:rsidRPr="00911BA3" w:rsidRDefault="00911BA3" w:rsidP="00911BA3">
      <w:pPr>
        <w:ind w:left="360" w:firstLine="0"/>
      </w:pPr>
    </w:p>
    <w:p w14:paraId="5FF27F9E" w14:textId="1A9FD60A" w:rsidR="00E614DD" w:rsidRDefault="00E614DD" w:rsidP="00911BA3"/>
    <w:p w14:paraId="754FD3F6" w14:textId="77777777" w:rsidR="00AD6967" w:rsidRDefault="00AD6967" w:rsidP="00AD6967">
      <w:pPr>
        <w:pStyle w:val="Quote"/>
      </w:pPr>
    </w:p>
    <w:p w14:paraId="5BC0B881" w14:textId="0EE46753" w:rsidR="00AD6967" w:rsidRDefault="00AD6967" w:rsidP="00AD6967">
      <w:pPr>
        <w:pStyle w:val="Quote"/>
      </w:pPr>
      <w:r w:rsidRPr="00AD6967">
        <w:lastRenderedPageBreak/>
        <w:drawing>
          <wp:anchor distT="0" distB="0" distL="114300" distR="114300" simplePos="0" relativeHeight="251659264" behindDoc="0" locked="0" layoutInCell="1" allowOverlap="0" wp14:anchorId="46B81CC0" wp14:editId="6B5C8BDA">
            <wp:simplePos x="0" y="0"/>
            <wp:positionH relativeFrom="page">
              <wp:align>left</wp:align>
            </wp:positionH>
            <wp:positionV relativeFrom="paragraph">
              <wp:posOffset>4191000</wp:posOffset>
            </wp:positionV>
            <wp:extent cx="7794041" cy="3568700"/>
            <wp:effectExtent l="0" t="0" r="0" b="0"/>
            <wp:wrapSquare wrapText="left"/>
            <wp:docPr id="147937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7803"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794041" cy="3568700"/>
                    </a:xfrm>
                    <a:prstGeom prst="rect">
                      <a:avLst/>
                    </a:prstGeom>
                  </pic:spPr>
                </pic:pic>
              </a:graphicData>
            </a:graphic>
            <wp14:sizeRelH relativeFrom="margin">
              <wp14:pctWidth>0</wp14:pctWidth>
            </wp14:sizeRelH>
            <wp14:sizeRelV relativeFrom="margin">
              <wp14:pctHeight>0</wp14:pctHeight>
            </wp14:sizeRelV>
          </wp:anchor>
        </w:drawing>
      </w:r>
      <w:r w:rsidRPr="00AD6967">
        <w:drawing>
          <wp:anchor distT="0" distB="0" distL="114300" distR="114300" simplePos="0" relativeHeight="251658240" behindDoc="0" locked="0" layoutInCell="1" allowOverlap="1" wp14:anchorId="2097F859" wp14:editId="7A912565">
            <wp:simplePos x="0" y="0"/>
            <wp:positionH relativeFrom="page">
              <wp:align>left</wp:align>
            </wp:positionH>
            <wp:positionV relativeFrom="paragraph">
              <wp:posOffset>0</wp:posOffset>
            </wp:positionV>
            <wp:extent cx="7691755" cy="3680460"/>
            <wp:effectExtent l="0" t="0" r="4445" b="0"/>
            <wp:wrapThrough wrapText="left">
              <wp:wrapPolygon edited="0">
                <wp:start x="0" y="0"/>
                <wp:lineTo x="0" y="21466"/>
                <wp:lineTo x="21559" y="21466"/>
                <wp:lineTo x="21559" y="0"/>
                <wp:lineTo x="0" y="0"/>
              </wp:wrapPolygon>
            </wp:wrapThrough>
            <wp:docPr id="10744370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37079" name="Picture 1"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691755" cy="3680460"/>
                    </a:xfrm>
                    <a:prstGeom prst="rect">
                      <a:avLst/>
                    </a:prstGeom>
                  </pic:spPr>
                </pic:pic>
              </a:graphicData>
            </a:graphic>
            <wp14:sizeRelH relativeFrom="margin">
              <wp14:pctWidth>0</wp14:pctWidth>
            </wp14:sizeRelH>
            <wp14:sizeRelV relativeFrom="margin">
              <wp14:pctHeight>0</wp14:pctHeight>
            </wp14:sizeRelV>
          </wp:anchor>
        </w:drawing>
      </w:r>
    </w:p>
    <w:p w14:paraId="594A7CBD" w14:textId="105458EE" w:rsidR="00AD6967" w:rsidRDefault="00AD6967" w:rsidP="00AD6967">
      <w:pPr>
        <w:pStyle w:val="Quote"/>
      </w:pPr>
    </w:p>
    <w:p w14:paraId="354D9986" w14:textId="1A37E078" w:rsidR="00AD6967" w:rsidRDefault="00AD6967" w:rsidP="00AD6967">
      <w:pPr>
        <w:pStyle w:val="Quote"/>
      </w:pPr>
      <w:r w:rsidRPr="00AD6967">
        <w:lastRenderedPageBreak/>
        <w:drawing>
          <wp:anchor distT="0" distB="0" distL="114300" distR="114300" simplePos="0" relativeHeight="251661312" behindDoc="0" locked="0" layoutInCell="1" allowOverlap="1" wp14:anchorId="6CAB1E47" wp14:editId="69FC3E55">
            <wp:simplePos x="0" y="0"/>
            <wp:positionH relativeFrom="page">
              <wp:align>right</wp:align>
            </wp:positionH>
            <wp:positionV relativeFrom="paragraph">
              <wp:posOffset>3915410</wp:posOffset>
            </wp:positionV>
            <wp:extent cx="7769860" cy="3604895"/>
            <wp:effectExtent l="0" t="0" r="2540" b="0"/>
            <wp:wrapSquare wrapText="left"/>
            <wp:docPr id="3446472"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472" name="Picture 1" descr="A screenshot of a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769860" cy="3604895"/>
                    </a:xfrm>
                    <a:prstGeom prst="rect">
                      <a:avLst/>
                    </a:prstGeom>
                  </pic:spPr>
                </pic:pic>
              </a:graphicData>
            </a:graphic>
            <wp14:sizeRelH relativeFrom="margin">
              <wp14:pctWidth>0</wp14:pctWidth>
            </wp14:sizeRelH>
            <wp14:sizeRelV relativeFrom="margin">
              <wp14:pctHeight>0</wp14:pctHeight>
            </wp14:sizeRelV>
          </wp:anchor>
        </w:drawing>
      </w:r>
      <w:r w:rsidRPr="00AD6967">
        <w:drawing>
          <wp:anchor distT="0" distB="0" distL="114300" distR="114300" simplePos="0" relativeHeight="251660288" behindDoc="0" locked="0" layoutInCell="1" allowOverlap="1" wp14:anchorId="2424565D" wp14:editId="755BA30A">
            <wp:simplePos x="0" y="0"/>
            <wp:positionH relativeFrom="page">
              <wp:align>left</wp:align>
            </wp:positionH>
            <wp:positionV relativeFrom="paragraph">
              <wp:posOffset>0</wp:posOffset>
            </wp:positionV>
            <wp:extent cx="7944835" cy="3821430"/>
            <wp:effectExtent l="0" t="0" r="0" b="7620"/>
            <wp:wrapSquare wrapText="left"/>
            <wp:docPr id="720476775"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76775" name="Picture 1" descr="A screenshot of a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944835" cy="3821430"/>
                    </a:xfrm>
                    <a:prstGeom prst="rect">
                      <a:avLst/>
                    </a:prstGeom>
                  </pic:spPr>
                </pic:pic>
              </a:graphicData>
            </a:graphic>
            <wp14:sizeRelH relativeFrom="margin">
              <wp14:pctWidth>0</wp14:pctWidth>
            </wp14:sizeRelH>
            <wp14:sizeRelV relativeFrom="margin">
              <wp14:pctHeight>0</wp14:pctHeight>
            </wp14:sizeRelV>
          </wp:anchor>
        </w:drawing>
      </w:r>
    </w:p>
    <w:p w14:paraId="217BB2F8" w14:textId="33A9246D" w:rsidR="00AD6967" w:rsidRDefault="00AD6967" w:rsidP="00AD6967">
      <w:pPr>
        <w:pStyle w:val="Quote"/>
      </w:pPr>
    </w:p>
    <w:p w14:paraId="7556504F" w14:textId="2E2F8DD6" w:rsidR="00AD6967" w:rsidRPr="00AD6967" w:rsidRDefault="00AD6967" w:rsidP="00AD6967">
      <w:r>
        <w:rPr>
          <w:noProof/>
        </w:rPr>
        <w:lastRenderedPageBreak/>
        <w:drawing>
          <wp:anchor distT="0" distB="0" distL="114300" distR="114300" simplePos="0" relativeHeight="251662336" behindDoc="0" locked="0" layoutInCell="1" allowOverlap="1" wp14:anchorId="71610389" wp14:editId="1AFB985E">
            <wp:simplePos x="0" y="0"/>
            <wp:positionH relativeFrom="page">
              <wp:align>left</wp:align>
            </wp:positionH>
            <wp:positionV relativeFrom="paragraph">
              <wp:posOffset>99060</wp:posOffset>
            </wp:positionV>
            <wp:extent cx="7823835" cy="3634105"/>
            <wp:effectExtent l="0" t="0" r="5715" b="4445"/>
            <wp:wrapSquare wrapText="left"/>
            <wp:docPr id="1786169076"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69076" name="Picture 3" descr="A screenshot of a 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823835" cy="3634105"/>
                    </a:xfrm>
                    <a:prstGeom prst="rect">
                      <a:avLst/>
                    </a:prstGeom>
                  </pic:spPr>
                </pic:pic>
              </a:graphicData>
            </a:graphic>
            <wp14:sizeRelH relativeFrom="margin">
              <wp14:pctWidth>0</wp14:pctWidth>
            </wp14:sizeRelH>
            <wp14:sizeRelV relativeFrom="margin">
              <wp14:pctHeight>0</wp14:pctHeight>
            </wp14:sizeRelV>
          </wp:anchor>
        </w:drawing>
      </w:r>
    </w:p>
    <w:p w14:paraId="4FDB6396" w14:textId="4B81E827" w:rsidR="00AD6967" w:rsidRDefault="00AD6967" w:rsidP="00AD6967">
      <w:pPr>
        <w:pStyle w:val="Quote"/>
      </w:pPr>
    </w:p>
    <w:p w14:paraId="3F683A69" w14:textId="7677AA43" w:rsidR="00AD6967" w:rsidRDefault="00AD6967" w:rsidP="00AD6967">
      <w:pPr>
        <w:pStyle w:val="Quote"/>
      </w:pPr>
    </w:p>
    <w:p w14:paraId="34DE7A45" w14:textId="1D7E38C3" w:rsidR="00AD6967" w:rsidRDefault="00AD6967" w:rsidP="00AD6967">
      <w:pPr>
        <w:pStyle w:val="Quote"/>
      </w:pPr>
    </w:p>
    <w:p w14:paraId="44AAF8B6" w14:textId="32126565" w:rsidR="00E614DD" w:rsidRDefault="00E614DD" w:rsidP="00AD6967">
      <w:pPr>
        <w:pStyle w:val="Quote"/>
      </w:pPr>
    </w:p>
    <w:sectPr w:rsidR="00E614DD">
      <w:headerReference w:type="default" r:id="rId13"/>
      <w:head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12CFC" w14:textId="77777777" w:rsidR="0019573C" w:rsidRDefault="0019573C">
      <w:pPr>
        <w:spacing w:line="240" w:lineRule="auto"/>
      </w:pPr>
      <w:r>
        <w:separator/>
      </w:r>
    </w:p>
  </w:endnote>
  <w:endnote w:type="continuationSeparator" w:id="0">
    <w:p w14:paraId="2756D60B" w14:textId="77777777" w:rsidR="0019573C" w:rsidRDefault="001957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E2C65" w14:textId="77777777" w:rsidR="0019573C" w:rsidRDefault="0019573C">
      <w:pPr>
        <w:spacing w:line="240" w:lineRule="auto"/>
      </w:pPr>
      <w:r>
        <w:separator/>
      </w:r>
    </w:p>
  </w:footnote>
  <w:footnote w:type="continuationSeparator" w:id="0">
    <w:p w14:paraId="19355261" w14:textId="77777777" w:rsidR="0019573C" w:rsidRDefault="001957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80D84" w14:textId="5348A0B0" w:rsidR="00E614DD" w:rsidRDefault="00C15358">
    <w:pPr>
      <w:pStyle w:val="Header"/>
    </w:pPr>
    <w:r>
      <w:t>Thompson</w:t>
    </w:r>
    <w:r w:rsidR="00691EC1">
      <w:t xml:space="preserve"> </w:t>
    </w:r>
    <w:r w:rsidR="00691EC1">
      <w:fldChar w:fldCharType="begin"/>
    </w:r>
    <w:r w:rsidR="00691EC1">
      <w:instrText xml:space="preserve"> PAGE   \* MERGEFORMAT </w:instrText>
    </w:r>
    <w:r w:rsidR="00691EC1">
      <w:fldChar w:fldCharType="separate"/>
    </w:r>
    <w:r w:rsidR="00F9444C">
      <w:rPr>
        <w:noProof/>
      </w:rPr>
      <w:t>2</w:t>
    </w:r>
    <w:r w:rsidR="00691EC1">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5C6E6" w14:textId="77777777" w:rsidR="00E614DD" w:rsidRDefault="00000000">
    <w:pPr>
      <w:pStyle w:val="Header"/>
    </w:pPr>
    <w:sdt>
      <w:sdtPr>
        <w:alias w:val="Last Name:"/>
        <w:tag w:val="Last Name:"/>
        <w:id w:val="81423100"/>
        <w:placeholder>
          <w:docPart w:val="C922FC79A55C436AB68564F9EC51A4A8"/>
        </w:placeholder>
        <w:temporary/>
        <w:showingPlcHdr/>
        <w15:appearance w15:val="hidden"/>
      </w:sdtPr>
      <w:sdtContent>
        <w:r w:rsidR="00F9444C">
          <w:t>Last Name</w:t>
        </w:r>
      </w:sdtContent>
    </w:sdt>
    <w:r w:rsidR="00B13D1B">
      <w:t xml:space="preserve"> </w:t>
    </w:r>
    <w:r w:rsidR="00691EC1">
      <w:fldChar w:fldCharType="begin"/>
    </w:r>
    <w:r w:rsidR="00691EC1">
      <w:instrText xml:space="preserve"> PAGE   \* MERGEFORMAT </w:instrText>
    </w:r>
    <w:r w:rsidR="00691EC1">
      <w:fldChar w:fldCharType="separate"/>
    </w:r>
    <w:r w:rsidR="00F9444C">
      <w:rPr>
        <w:noProof/>
      </w:rPr>
      <w:t>1</w:t>
    </w:r>
    <w:r w:rsidR="00691EC1">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335BAA"/>
    <w:multiLevelType w:val="multilevel"/>
    <w:tmpl w:val="82986EB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A7072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B07618"/>
    <w:multiLevelType w:val="multilevel"/>
    <w:tmpl w:val="A3C8CF7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AD77A59"/>
    <w:multiLevelType w:val="multilevel"/>
    <w:tmpl w:val="F5988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4A6A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9BD0CE8"/>
    <w:multiLevelType w:val="multilevel"/>
    <w:tmpl w:val="D050418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54C54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B1B5787"/>
    <w:multiLevelType w:val="multilevel"/>
    <w:tmpl w:val="4572ABF8"/>
    <w:numStyleLink w:val="MLAOutline"/>
  </w:abstractNum>
  <w:abstractNum w:abstractNumId="20" w15:restartNumberingAfterBreak="0">
    <w:nsid w:val="5C1B39FF"/>
    <w:multiLevelType w:val="multilevel"/>
    <w:tmpl w:val="4BEE3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2B2DE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FA21EC9"/>
    <w:multiLevelType w:val="multilevel"/>
    <w:tmpl w:val="67B87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AF03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A392C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33270294">
    <w:abstractNumId w:val="9"/>
  </w:num>
  <w:num w:numId="2" w16cid:durableId="1123773419">
    <w:abstractNumId w:val="7"/>
  </w:num>
  <w:num w:numId="3" w16cid:durableId="1132552478">
    <w:abstractNumId w:val="6"/>
  </w:num>
  <w:num w:numId="4" w16cid:durableId="643048589">
    <w:abstractNumId w:val="5"/>
  </w:num>
  <w:num w:numId="5" w16cid:durableId="1872306592">
    <w:abstractNumId w:val="4"/>
  </w:num>
  <w:num w:numId="6" w16cid:durableId="68891814">
    <w:abstractNumId w:val="8"/>
  </w:num>
  <w:num w:numId="7" w16cid:durableId="1343124951">
    <w:abstractNumId w:val="3"/>
  </w:num>
  <w:num w:numId="8" w16cid:durableId="273946918">
    <w:abstractNumId w:val="2"/>
  </w:num>
  <w:num w:numId="9" w16cid:durableId="892038974">
    <w:abstractNumId w:val="1"/>
  </w:num>
  <w:num w:numId="10" w16cid:durableId="1931546191">
    <w:abstractNumId w:val="0"/>
  </w:num>
  <w:num w:numId="11" w16cid:durableId="766386456">
    <w:abstractNumId w:val="12"/>
  </w:num>
  <w:num w:numId="12" w16cid:durableId="1082220768">
    <w:abstractNumId w:val="18"/>
  </w:num>
  <w:num w:numId="13" w16cid:durableId="273444989">
    <w:abstractNumId w:val="19"/>
  </w:num>
  <w:num w:numId="14" w16cid:durableId="878250316">
    <w:abstractNumId w:val="15"/>
  </w:num>
  <w:num w:numId="15" w16cid:durableId="1974674857">
    <w:abstractNumId w:val="23"/>
  </w:num>
  <w:num w:numId="16" w16cid:durableId="1808890932">
    <w:abstractNumId w:val="17"/>
  </w:num>
  <w:num w:numId="17" w16cid:durableId="602610544">
    <w:abstractNumId w:val="11"/>
  </w:num>
  <w:num w:numId="18" w16cid:durableId="1273437564">
    <w:abstractNumId w:val="10"/>
  </w:num>
  <w:num w:numId="19" w16cid:durableId="803279243">
    <w:abstractNumId w:val="16"/>
  </w:num>
  <w:num w:numId="20" w16cid:durableId="1475833444">
    <w:abstractNumId w:val="24"/>
  </w:num>
  <w:num w:numId="21" w16cid:durableId="317005159">
    <w:abstractNumId w:val="13"/>
  </w:num>
  <w:num w:numId="22" w16cid:durableId="1039017458">
    <w:abstractNumId w:val="21"/>
  </w:num>
  <w:num w:numId="23" w16cid:durableId="162625469">
    <w:abstractNumId w:val="14"/>
  </w:num>
  <w:num w:numId="24" w16cid:durableId="188416818">
    <w:abstractNumId w:val="20"/>
    <w:lvlOverride w:ilvl="1">
      <w:lvl w:ilvl="1">
        <w:numFmt w:val="bullet"/>
        <w:lvlText w:val=""/>
        <w:lvlJc w:val="left"/>
        <w:pPr>
          <w:tabs>
            <w:tab w:val="num" w:pos="1440"/>
          </w:tabs>
          <w:ind w:left="1440" w:hanging="360"/>
        </w:pPr>
        <w:rPr>
          <w:rFonts w:ascii="Symbol" w:hAnsi="Symbol" w:hint="default"/>
          <w:sz w:val="20"/>
        </w:rPr>
      </w:lvl>
    </w:lvlOverride>
  </w:num>
  <w:num w:numId="25" w16cid:durableId="1563249750">
    <w:abstractNumId w:val="20"/>
    <w:lvlOverride w:ilvl="1">
      <w:lvl w:ilvl="1">
        <w:numFmt w:val="bullet"/>
        <w:lvlText w:val=""/>
        <w:lvlJc w:val="left"/>
        <w:pPr>
          <w:tabs>
            <w:tab w:val="num" w:pos="1440"/>
          </w:tabs>
          <w:ind w:left="1440" w:hanging="360"/>
        </w:pPr>
        <w:rPr>
          <w:rFonts w:ascii="Symbol" w:hAnsi="Symbol" w:hint="default"/>
          <w:sz w:val="20"/>
        </w:rPr>
      </w:lvl>
    </w:lvlOverride>
  </w:num>
  <w:num w:numId="26" w16cid:durableId="1199273271">
    <w:abstractNumId w:val="20"/>
    <w:lvlOverride w:ilvl="1">
      <w:lvl w:ilvl="1">
        <w:numFmt w:val="bullet"/>
        <w:lvlText w:val=""/>
        <w:lvlJc w:val="left"/>
        <w:pPr>
          <w:tabs>
            <w:tab w:val="num" w:pos="1440"/>
          </w:tabs>
          <w:ind w:left="1440" w:hanging="360"/>
        </w:pPr>
        <w:rPr>
          <w:rFonts w:ascii="Symbol" w:hAnsi="Symbol" w:hint="default"/>
          <w:sz w:val="20"/>
        </w:rPr>
      </w:lvl>
    </w:lvlOverride>
  </w:num>
  <w:num w:numId="27" w16cid:durableId="733432487">
    <w:abstractNumId w:val="20"/>
    <w:lvlOverride w:ilvl="1">
      <w:lvl w:ilvl="1">
        <w:numFmt w:val="bullet"/>
        <w:lvlText w:val=""/>
        <w:lvlJc w:val="left"/>
        <w:pPr>
          <w:tabs>
            <w:tab w:val="num" w:pos="1440"/>
          </w:tabs>
          <w:ind w:left="1440" w:hanging="360"/>
        </w:pPr>
        <w:rPr>
          <w:rFonts w:ascii="Symbol" w:hAnsi="Symbol" w:hint="default"/>
          <w:sz w:val="20"/>
        </w:rPr>
      </w:lvl>
    </w:lvlOverride>
  </w:num>
  <w:num w:numId="28" w16cid:durableId="48667465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67"/>
    <w:rsid w:val="00040CBB"/>
    <w:rsid w:val="000B78C8"/>
    <w:rsid w:val="001463B2"/>
    <w:rsid w:val="0019573C"/>
    <w:rsid w:val="001F62C0"/>
    <w:rsid w:val="00245E02"/>
    <w:rsid w:val="00353B66"/>
    <w:rsid w:val="004A2675"/>
    <w:rsid w:val="004F7139"/>
    <w:rsid w:val="00691EC1"/>
    <w:rsid w:val="007C53FB"/>
    <w:rsid w:val="008B7D18"/>
    <w:rsid w:val="008F1F97"/>
    <w:rsid w:val="008F4052"/>
    <w:rsid w:val="00911BA3"/>
    <w:rsid w:val="009D4EB3"/>
    <w:rsid w:val="00AD6967"/>
    <w:rsid w:val="00B13D1B"/>
    <w:rsid w:val="00B818DF"/>
    <w:rsid w:val="00C15358"/>
    <w:rsid w:val="00D52117"/>
    <w:rsid w:val="00DB0D39"/>
    <w:rsid w:val="00E14005"/>
    <w:rsid w:val="00E614DD"/>
    <w:rsid w:val="00F94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44848"/>
  <w15:chartTrackingRefBased/>
  <w15:docId w15:val="{A1F6109E-798A-421C-B7CB-95EA0E92B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44C"/>
    <w:pPr>
      <w:suppressAutoHyphens/>
    </w:pPr>
  </w:style>
  <w:style w:type="paragraph" w:styleId="Heading1">
    <w:name w:val="heading 1"/>
    <w:basedOn w:val="Normal"/>
    <w:next w:val="Normal"/>
    <w:link w:val="Heading1Char"/>
    <w:uiPriority w:val="9"/>
    <w:qFormat/>
    <w:rsid w:val="000B78C8"/>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0B78C8"/>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0B78C8"/>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B78C8"/>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0B78C8"/>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B78C8"/>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B78C8"/>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0B78C8"/>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0B78C8"/>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040CBB"/>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40CBB"/>
    <w:rPr>
      <w:rFonts w:ascii="Segoe UI" w:hAnsi="Segoe UI" w:cs="Segoe UI"/>
      <w:sz w:val="22"/>
      <w:szCs w:val="18"/>
    </w:rPr>
  </w:style>
  <w:style w:type="paragraph" w:styleId="Bibliography">
    <w:name w:val="Bibliography"/>
    <w:basedOn w:val="Normal"/>
    <w:next w:val="Normal"/>
    <w:uiPriority w:val="8"/>
    <w:unhideWhenUsed/>
    <w:qFormat/>
    <w:pPr>
      <w:ind w:left="720" w:hanging="720"/>
    </w:pPr>
  </w:style>
  <w:style w:type="paragraph" w:styleId="BlockText">
    <w:name w:val="Block Text"/>
    <w:basedOn w:val="Normal"/>
    <w:uiPriority w:val="99"/>
    <w:semiHidden/>
    <w:unhideWhenUsed/>
    <w:rsid w:val="00B818DF"/>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040CBB"/>
    <w:pPr>
      <w:spacing w:after="120"/>
      <w:ind w:firstLine="0"/>
    </w:pPr>
    <w:rPr>
      <w:sz w:val="22"/>
      <w:szCs w:val="16"/>
    </w:rPr>
  </w:style>
  <w:style w:type="character" w:customStyle="1" w:styleId="BodyText3Char">
    <w:name w:val="Body Text 3 Char"/>
    <w:basedOn w:val="DefaultParagraphFont"/>
    <w:link w:val="BodyText3"/>
    <w:uiPriority w:val="99"/>
    <w:semiHidden/>
    <w:rsid w:val="00040CBB"/>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040CBB"/>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040CBB"/>
    <w:rPr>
      <w:sz w:val="22"/>
      <w:szCs w:val="16"/>
    </w:rPr>
  </w:style>
  <w:style w:type="paragraph" w:styleId="Caption">
    <w:name w:val="caption"/>
    <w:basedOn w:val="Normal"/>
    <w:next w:val="Normal"/>
    <w:uiPriority w:val="35"/>
    <w:semiHidden/>
    <w:unhideWhenUsed/>
    <w:qFormat/>
    <w:rsid w:val="00245E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040CBB"/>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040CBB"/>
    <w:rPr>
      <w:sz w:val="22"/>
      <w:szCs w:val="20"/>
    </w:rPr>
  </w:style>
  <w:style w:type="paragraph" w:styleId="CommentSubject">
    <w:name w:val="annotation subject"/>
    <w:basedOn w:val="CommentText"/>
    <w:next w:val="CommentText"/>
    <w:link w:val="CommentSubjectChar"/>
    <w:uiPriority w:val="99"/>
    <w:semiHidden/>
    <w:unhideWhenUsed/>
    <w:rsid w:val="00040CBB"/>
    <w:rPr>
      <w:b/>
      <w:bCs/>
    </w:rPr>
  </w:style>
  <w:style w:type="character" w:customStyle="1" w:styleId="CommentSubjectChar">
    <w:name w:val="Comment Subject Char"/>
    <w:basedOn w:val="CommentTextChar"/>
    <w:link w:val="CommentSubject"/>
    <w:uiPriority w:val="99"/>
    <w:semiHidden/>
    <w:rsid w:val="00040CBB"/>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040CBB"/>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40CBB"/>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040CBB"/>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4"/>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040CBB"/>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040CBB"/>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040CBB"/>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040CBB"/>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040CBB"/>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040CBB"/>
    <w:rPr>
      <w:rFonts w:ascii="Consolas" w:hAnsi="Consolas" w:cs="Consolas"/>
      <w:sz w:val="22"/>
      <w:szCs w:val="21"/>
    </w:rPr>
  </w:style>
  <w:style w:type="paragraph" w:styleId="Quote">
    <w:name w:val="Quote"/>
    <w:basedOn w:val="Normal"/>
    <w:next w:val="Normal"/>
    <w:link w:val="QuoteChar"/>
    <w:uiPriority w:val="3"/>
    <w:qFormat/>
    <w:pPr>
      <w:ind w:left="1440" w:firstLine="0"/>
    </w:pPr>
  </w:style>
  <w:style w:type="character" w:customStyle="1" w:styleId="QuoteChar">
    <w:name w:val="Quote Char"/>
    <w:basedOn w:val="DefaultParagraphFont"/>
    <w:link w:val="Quote"/>
    <w:uiPriority w:val="3"/>
    <w:rsid w:val="004A267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1"/>
    <w:qFormat/>
    <w:rsid w:val="001463B2"/>
    <w:pPr>
      <w:ind w:firstLine="0"/>
      <w:jc w:val="center"/>
    </w:pPr>
    <w:rPr>
      <w:rFonts w:asciiTheme="majorHAnsi" w:eastAsiaTheme="majorEastAsia" w:hAnsiTheme="majorHAnsi" w:cstheme="majorBidi"/>
      <w:kern w:val="28"/>
    </w:rPr>
  </w:style>
  <w:style w:type="character" w:customStyle="1" w:styleId="TitleChar">
    <w:name w:val="Title Char"/>
    <w:basedOn w:val="DefaultParagraphFont"/>
    <w:link w:val="Title"/>
    <w:uiPriority w:val="1"/>
    <w:rsid w:val="001463B2"/>
    <w:rPr>
      <w:rFonts w:asciiTheme="majorHAnsi" w:eastAsiaTheme="majorEastAsia" w:hAnsiTheme="majorHAnsi" w:cstheme="majorBidi"/>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B818DF"/>
    <w:rPr>
      <w:color w:val="595959" w:themeColor="text1" w:themeTint="A6"/>
    </w:rPr>
  </w:style>
  <w:style w:type="character" w:styleId="Emphasis">
    <w:name w:val="Emphasis"/>
    <w:basedOn w:val="DefaultParagraphFont"/>
    <w:uiPriority w:val="8"/>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5"/>
    <w:qFormat/>
    <w:pPr>
      <w:spacing w:before="240"/>
    </w:pPr>
  </w:style>
  <w:style w:type="paragraph" w:customStyle="1" w:styleId="TableNote">
    <w:name w:val="Table Note"/>
    <w:basedOn w:val="Normal"/>
    <w:uiPriority w:val="6"/>
    <w:qFormat/>
    <w:pPr>
      <w:numPr>
        <w:numId w:val="11"/>
      </w:numPr>
    </w:pPr>
  </w:style>
  <w:style w:type="paragraph" w:customStyle="1" w:styleId="SectionTitle">
    <w:name w:val="Section Title"/>
    <w:basedOn w:val="Normal"/>
    <w:next w:val="Normal"/>
    <w:uiPriority w:val="7"/>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rsid w:val="001463B2"/>
    <w:pPr>
      <w:spacing w:line="240" w:lineRule="auto"/>
    </w:pPr>
  </w:style>
  <w:style w:type="character" w:customStyle="1" w:styleId="FooterChar">
    <w:name w:val="Footer Char"/>
    <w:basedOn w:val="DefaultParagraphFont"/>
    <w:link w:val="Footer"/>
    <w:uiPriority w:val="99"/>
    <w:rsid w:val="001463B2"/>
  </w:style>
  <w:style w:type="character" w:styleId="IntenseEmphasis">
    <w:name w:val="Intense Emphasis"/>
    <w:basedOn w:val="DefaultParagraphFont"/>
    <w:uiPriority w:val="21"/>
    <w:semiHidden/>
    <w:unhideWhenUsed/>
    <w:qFormat/>
    <w:rsid w:val="004F7139"/>
    <w:rPr>
      <w:i/>
      <w:iCs/>
      <w:color w:val="595959" w:themeColor="text1" w:themeTint="A6"/>
    </w:rPr>
  </w:style>
  <w:style w:type="paragraph" w:styleId="IntenseQuote">
    <w:name w:val="Intense Quote"/>
    <w:basedOn w:val="Normal"/>
    <w:next w:val="Normal"/>
    <w:link w:val="IntenseQuoteChar"/>
    <w:uiPriority w:val="30"/>
    <w:semiHidden/>
    <w:unhideWhenUsed/>
    <w:qFormat/>
    <w:rsid w:val="004F7139"/>
    <w:pPr>
      <w:pBdr>
        <w:top w:val="single" w:sz="4" w:space="10" w:color="595959" w:themeColor="text1" w:themeTint="A6"/>
        <w:bottom w:val="single" w:sz="4" w:space="10" w:color="595959" w:themeColor="text1" w:themeTint="A6"/>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semiHidden/>
    <w:rsid w:val="004F7139"/>
    <w:rPr>
      <w:i/>
      <w:iCs/>
      <w:color w:val="595959" w:themeColor="text1" w:themeTint="A6"/>
    </w:rPr>
  </w:style>
  <w:style w:type="character" w:styleId="IntenseReference">
    <w:name w:val="Intense Reference"/>
    <w:basedOn w:val="DefaultParagraphFont"/>
    <w:uiPriority w:val="32"/>
    <w:semiHidden/>
    <w:unhideWhenUsed/>
    <w:qFormat/>
    <w:rsid w:val="004F7139"/>
    <w:rPr>
      <w:b/>
      <w:bCs/>
      <w:smallCaps/>
      <w:color w:val="595959" w:themeColor="text1" w:themeTint="A6"/>
      <w:spacing w:val="5"/>
    </w:rPr>
  </w:style>
  <w:style w:type="character" w:styleId="FollowedHyperlink">
    <w:name w:val="FollowedHyperlink"/>
    <w:basedOn w:val="DefaultParagraphFont"/>
    <w:uiPriority w:val="99"/>
    <w:semiHidden/>
    <w:unhideWhenUsed/>
    <w:rsid w:val="00B818DF"/>
    <w:rPr>
      <w:color w:val="595959" w:themeColor="text1" w:themeTint="A6"/>
      <w:u w:val="single"/>
    </w:rPr>
  </w:style>
  <w:style w:type="character" w:styleId="CommentReference">
    <w:name w:val="annotation reference"/>
    <w:basedOn w:val="DefaultParagraphFont"/>
    <w:uiPriority w:val="99"/>
    <w:semiHidden/>
    <w:unhideWhenUsed/>
    <w:rsid w:val="007C53FB"/>
    <w:rPr>
      <w:sz w:val="22"/>
      <w:szCs w:val="16"/>
    </w:rPr>
  </w:style>
  <w:style w:type="character" w:styleId="HTMLCode">
    <w:name w:val="HTML Code"/>
    <w:basedOn w:val="DefaultParagraphFont"/>
    <w:uiPriority w:val="99"/>
    <w:semiHidden/>
    <w:unhideWhenUsed/>
    <w:rsid w:val="00040CBB"/>
    <w:rPr>
      <w:rFonts w:ascii="Consolas" w:hAnsi="Consolas"/>
      <w:sz w:val="22"/>
      <w:szCs w:val="20"/>
    </w:rPr>
  </w:style>
  <w:style w:type="character" w:styleId="HTMLKeyboard">
    <w:name w:val="HTML Keyboard"/>
    <w:basedOn w:val="DefaultParagraphFont"/>
    <w:uiPriority w:val="99"/>
    <w:semiHidden/>
    <w:unhideWhenUsed/>
    <w:rsid w:val="00040CBB"/>
    <w:rPr>
      <w:rFonts w:ascii="Consolas" w:hAnsi="Consolas"/>
      <w:sz w:val="22"/>
      <w:szCs w:val="20"/>
    </w:rPr>
  </w:style>
  <w:style w:type="character" w:styleId="HTMLTypewriter">
    <w:name w:val="HTML Typewriter"/>
    <w:basedOn w:val="DefaultParagraphFont"/>
    <w:uiPriority w:val="99"/>
    <w:semiHidden/>
    <w:unhideWhenUsed/>
    <w:rsid w:val="00040CBB"/>
    <w:rPr>
      <w:rFonts w:ascii="Consolas" w:hAnsi="Consolas"/>
      <w:sz w:val="22"/>
      <w:szCs w:val="20"/>
    </w:rPr>
  </w:style>
  <w:style w:type="paragraph" w:styleId="ListParagraph">
    <w:name w:val="List Paragraph"/>
    <w:basedOn w:val="Normal"/>
    <w:uiPriority w:val="34"/>
    <w:unhideWhenUsed/>
    <w:qFormat/>
    <w:rsid w:val="00911B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8774060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100371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64321403">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09213636">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89036087">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14629407">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68433376">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0278564">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9558046">
      <w:bodyDiv w:val="1"/>
      <w:marLeft w:val="0"/>
      <w:marRight w:val="0"/>
      <w:marTop w:val="0"/>
      <w:marBottom w:val="0"/>
      <w:divBdr>
        <w:top w:val="none" w:sz="0" w:space="0" w:color="auto"/>
        <w:left w:val="none" w:sz="0" w:space="0" w:color="auto"/>
        <w:bottom w:val="none" w:sz="0" w:space="0" w:color="auto"/>
        <w:right w:val="none" w:sz="0" w:space="0" w:color="auto"/>
      </w:divBdr>
    </w:div>
    <w:div w:id="201742161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tel\AppData\Roaming\Microsoft\Templates\ML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22FC79A55C436AB68564F9EC51A4A8"/>
        <w:category>
          <w:name w:val="General"/>
          <w:gallery w:val="placeholder"/>
        </w:category>
        <w:types>
          <w:type w:val="bbPlcHdr"/>
        </w:types>
        <w:behaviors>
          <w:behavior w:val="content"/>
        </w:behaviors>
        <w:guid w:val="{D16DCC54-8252-4195-A855-CD6E46E3A6ED}"/>
      </w:docPartPr>
      <w:docPartBody>
        <w:p w:rsidR="00000000" w:rsidRDefault="00000000">
          <w:pPr>
            <w:pStyle w:val="C922FC79A55C436AB68564F9EC51A4A8"/>
          </w:pPr>
          <w:r>
            <w:t>Print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619"/>
    <w:rsid w:val="00A53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FA4CD444C748A78D63868C98F301E0">
    <w:name w:val="A0FA4CD444C748A78D63868C98F301E0"/>
  </w:style>
  <w:style w:type="paragraph" w:customStyle="1" w:styleId="AA88A72FDA6E4406A871D3B2AF7861A6">
    <w:name w:val="AA88A72FDA6E4406A871D3B2AF7861A6"/>
  </w:style>
  <w:style w:type="paragraph" w:customStyle="1" w:styleId="4B3472E6EDFF4DA2856D5F2E5A15FC54">
    <w:name w:val="4B3472E6EDFF4DA2856D5F2E5A15FC54"/>
  </w:style>
  <w:style w:type="paragraph" w:customStyle="1" w:styleId="D9FD4A2DAA404954B7BBBEE213FD7BA3">
    <w:name w:val="D9FD4A2DAA404954B7BBBEE213FD7BA3"/>
  </w:style>
  <w:style w:type="paragraph" w:customStyle="1" w:styleId="DBF85062665D42BF82A1F888842E4AA7">
    <w:name w:val="DBF85062665D42BF82A1F888842E4AA7"/>
  </w:style>
  <w:style w:type="paragraph" w:customStyle="1" w:styleId="17FD98B60697473CA601E42516F3724B">
    <w:name w:val="17FD98B60697473CA601E42516F3724B"/>
  </w:style>
  <w:style w:type="character" w:styleId="Emphasis">
    <w:name w:val="Emphasis"/>
    <w:basedOn w:val="DefaultParagraphFont"/>
    <w:uiPriority w:val="8"/>
    <w:qFormat/>
    <w:rPr>
      <w:i/>
      <w:iCs/>
    </w:rPr>
  </w:style>
  <w:style w:type="paragraph" w:customStyle="1" w:styleId="E8BA2C32AE4E4CD7915FDB95A00E7654">
    <w:name w:val="E8BA2C32AE4E4CD7915FDB95A00E7654"/>
  </w:style>
  <w:style w:type="paragraph" w:customStyle="1" w:styleId="E6486CA796FF4865A0E02EE987D92B51">
    <w:name w:val="E6486CA796FF4865A0E02EE987D92B51"/>
  </w:style>
  <w:style w:type="paragraph" w:customStyle="1" w:styleId="293569A710324FA9A6D7DEF3CEFBA3B9">
    <w:name w:val="293569A710324FA9A6D7DEF3CEFBA3B9"/>
  </w:style>
  <w:style w:type="paragraph" w:customStyle="1" w:styleId="8C33177ED3204EFBBEAF9022D5DF1A03">
    <w:name w:val="8C33177ED3204EFBBEAF9022D5DF1A03"/>
  </w:style>
  <w:style w:type="paragraph" w:customStyle="1" w:styleId="DDC09CFB53A14BA38CAE33E7726B759C">
    <w:name w:val="DDC09CFB53A14BA38CAE33E7726B759C"/>
  </w:style>
  <w:style w:type="paragraph" w:customStyle="1" w:styleId="663D327C370A4ED4A9A905B7121D61C7">
    <w:name w:val="663D327C370A4ED4A9A905B7121D61C7"/>
  </w:style>
  <w:style w:type="paragraph" w:customStyle="1" w:styleId="5FD7525917A14AA9A0394E64BEF23F7D">
    <w:name w:val="5FD7525917A14AA9A0394E64BEF23F7D"/>
  </w:style>
  <w:style w:type="paragraph" w:customStyle="1" w:styleId="71FFD180C5174E569AECC414426CC068">
    <w:name w:val="71FFD180C5174E569AECC414426CC068"/>
  </w:style>
  <w:style w:type="paragraph" w:customStyle="1" w:styleId="86F691D9E90D4F24AC10DFC9DB780E16">
    <w:name w:val="86F691D9E90D4F24AC10DFC9DB780E16"/>
  </w:style>
  <w:style w:type="paragraph" w:customStyle="1" w:styleId="08378EF0C1B44AC58A4F1733D862E2AC">
    <w:name w:val="08378EF0C1B44AC58A4F1733D862E2AC"/>
  </w:style>
  <w:style w:type="paragraph" w:customStyle="1" w:styleId="50E6DC65A2634ED38F6F3BCC132228BF">
    <w:name w:val="50E6DC65A2634ED38F6F3BCC132228BF"/>
  </w:style>
  <w:style w:type="paragraph" w:customStyle="1" w:styleId="DC49B3BE84134D6782F51847F10206C3">
    <w:name w:val="DC49B3BE84134D6782F51847F10206C3"/>
  </w:style>
  <w:style w:type="paragraph" w:customStyle="1" w:styleId="E1C81184EC654FB79965AD564CBECC1B">
    <w:name w:val="E1C81184EC654FB79965AD564CBECC1B"/>
  </w:style>
  <w:style w:type="paragraph" w:customStyle="1" w:styleId="9DDF74FBA42B45DBB138A5FAF46684D8">
    <w:name w:val="9DDF74FBA42B45DBB138A5FAF46684D8"/>
  </w:style>
  <w:style w:type="paragraph" w:customStyle="1" w:styleId="67120261DF8748748DCD0F8C89FEB8DA">
    <w:name w:val="67120261DF8748748DCD0F8C89FEB8DA"/>
  </w:style>
  <w:style w:type="paragraph" w:customStyle="1" w:styleId="2D2496FDB5BC4B9BA796EA01DAA74E5E">
    <w:name w:val="2D2496FDB5BC4B9BA796EA01DAA74E5E"/>
  </w:style>
  <w:style w:type="paragraph" w:customStyle="1" w:styleId="1AC0653A123446FC988BBFC4E0312965">
    <w:name w:val="1AC0653A123446FC988BBFC4E0312965"/>
  </w:style>
  <w:style w:type="paragraph" w:customStyle="1" w:styleId="94516E92C00849D6842379C80B8465E7">
    <w:name w:val="94516E92C00849D6842379C80B8465E7"/>
  </w:style>
  <w:style w:type="paragraph" w:customStyle="1" w:styleId="D8B5EC33C65A4FBF975D422DE51F2D16">
    <w:name w:val="D8B5EC33C65A4FBF975D422DE51F2D16"/>
  </w:style>
  <w:style w:type="paragraph" w:customStyle="1" w:styleId="4FFA2EE1B4CB45438CC95099345AC821">
    <w:name w:val="4FFA2EE1B4CB45438CC95099345AC821"/>
  </w:style>
  <w:style w:type="paragraph" w:customStyle="1" w:styleId="FF8A47DA609D45A7BE2A061C6BE0D335">
    <w:name w:val="FF8A47DA609D45A7BE2A061C6BE0D335"/>
  </w:style>
  <w:style w:type="paragraph" w:customStyle="1" w:styleId="5BCC01D1B601428A9387FC33F037188C">
    <w:name w:val="5BCC01D1B601428A9387FC33F037188C"/>
  </w:style>
  <w:style w:type="paragraph" w:customStyle="1" w:styleId="9E3060EC4354406A8CD61D67D760CA0A">
    <w:name w:val="9E3060EC4354406A8CD61D67D760CA0A"/>
  </w:style>
  <w:style w:type="paragraph" w:customStyle="1" w:styleId="27A982335DCB419AA85CDA98AB7C8CDE">
    <w:name w:val="27A982335DCB419AA85CDA98AB7C8CDE"/>
  </w:style>
  <w:style w:type="paragraph" w:customStyle="1" w:styleId="99D55D8D4B1E4901A87812893F959A35">
    <w:name w:val="99D55D8D4B1E4901A87812893F959A35"/>
  </w:style>
  <w:style w:type="paragraph" w:customStyle="1" w:styleId="4035407DF61C4C41BE69DC3D32847624">
    <w:name w:val="4035407DF61C4C41BE69DC3D32847624"/>
  </w:style>
  <w:style w:type="paragraph" w:customStyle="1" w:styleId="194E4C69401447E698AC51292FE42F2B">
    <w:name w:val="194E4C69401447E698AC51292FE42F2B"/>
  </w:style>
  <w:style w:type="paragraph" w:customStyle="1" w:styleId="85817DD453A94B828D88FE220E8288AB">
    <w:name w:val="85817DD453A94B828D88FE220E8288AB"/>
  </w:style>
  <w:style w:type="paragraph" w:customStyle="1" w:styleId="947BC2FC76934F90ACF8BCCC274CF365">
    <w:name w:val="947BC2FC76934F90ACF8BCCC274CF365"/>
  </w:style>
  <w:style w:type="paragraph" w:customStyle="1" w:styleId="CE788FE875054A909828AC4A24675E75">
    <w:name w:val="CE788FE875054A909828AC4A24675E75"/>
  </w:style>
  <w:style w:type="paragraph" w:customStyle="1" w:styleId="BDA1D6A89E7D4399A489F7AA9DA39140">
    <w:name w:val="BDA1D6A89E7D4399A489F7AA9DA39140"/>
  </w:style>
  <w:style w:type="paragraph" w:customStyle="1" w:styleId="8DEDC436C74441B0AFBE378EE71E80A5">
    <w:name w:val="8DEDC436C74441B0AFBE378EE71E80A5"/>
  </w:style>
  <w:style w:type="paragraph" w:customStyle="1" w:styleId="4D024286007444D8AC133B829D0D5DCD">
    <w:name w:val="4D024286007444D8AC133B829D0D5DCD"/>
  </w:style>
  <w:style w:type="paragraph" w:customStyle="1" w:styleId="C922FC79A55C436AB68564F9EC51A4A8">
    <w:name w:val="C922FC79A55C436AB68564F9EC51A4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MLA style paper</Template>
  <TotalTime>58</TotalTime>
  <Pages>6</Pages>
  <Words>434</Words>
  <Characters>2479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Katelynn Thompson</dc:creator>
  <cp:keywords/>
  <dc:description/>
  <cp:lastModifiedBy>Katelynn Thompson</cp:lastModifiedBy>
  <cp:revision>1</cp:revision>
  <dcterms:created xsi:type="dcterms:W3CDTF">2024-03-04T01:10:00Z</dcterms:created>
  <dcterms:modified xsi:type="dcterms:W3CDTF">2024-03-04T02:22:00Z</dcterms:modified>
  <cp:version/>
</cp:coreProperties>
</file>